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3C1E" w14:textId="09EA2394" w:rsidR="00667478" w:rsidRDefault="008540D0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4864" behindDoc="0" locked="0" layoutInCell="1" allowOverlap="1" wp14:anchorId="20030111" wp14:editId="43374127">
            <wp:simplePos x="0" y="0"/>
            <wp:positionH relativeFrom="column">
              <wp:posOffset>5437773</wp:posOffset>
            </wp:positionH>
            <wp:positionV relativeFrom="paragraph">
              <wp:posOffset>-102034</wp:posOffset>
            </wp:positionV>
            <wp:extent cx="1317893" cy="1718600"/>
            <wp:effectExtent l="0" t="0" r="0" b="0"/>
            <wp:wrapNone/>
            <wp:docPr id="8333883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8832" name="图片 833388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893" cy="171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E36E1" wp14:editId="63197B60">
                <wp:simplePos x="0" y="0"/>
                <wp:positionH relativeFrom="column">
                  <wp:posOffset>-154575</wp:posOffset>
                </wp:positionH>
                <wp:positionV relativeFrom="paragraph">
                  <wp:posOffset>-443214</wp:posOffset>
                </wp:positionV>
                <wp:extent cx="2308225" cy="91313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8225" cy="913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12DAB8" w14:textId="59D27FD5" w:rsidR="00667478" w:rsidRPr="008540D0" w:rsidRDefault="008540D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bCs/>
                                <w:color w:val="0B547E"/>
                                <w:sz w:val="72"/>
                                <w:szCs w:val="72"/>
                              </w:rPr>
                            </w:pPr>
                            <w:r w:rsidRPr="008540D0">
                              <w:rPr>
                                <w:rFonts w:ascii="微软雅黑" w:hAnsi="微软雅黑" w:hint="eastAsia"/>
                                <w:b/>
                                <w:bCs/>
                                <w:color w:val="0B547E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名字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4E36E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12.15pt;margin-top:-34.9pt;width:181.75pt;height:7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" filled="f" stroked="f">
                <v:textbox>
                  <w:txbxContent>
                    <w:p w14:paraId="2012DAB8" w14:textId="59D27FD5" w:rsidR="00667478" w:rsidRPr="008540D0" w:rsidRDefault="008540D0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bCs/>
                          <w:color w:val="0B547E"/>
                          <w:sz w:val="72"/>
                          <w:szCs w:val="72"/>
                        </w:rPr>
                      </w:pPr>
                      <w:r w:rsidRPr="008540D0">
                        <w:rPr>
                          <w:rFonts w:ascii="微软雅黑" w:hAnsi="微软雅黑" w:hint="eastAsia"/>
                          <w:b/>
                          <w:bCs/>
                          <w:color w:val="0B547E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名字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7F10B21" wp14:editId="64609C9E">
                <wp:simplePos x="0" y="0"/>
                <wp:positionH relativeFrom="column">
                  <wp:posOffset>-426720</wp:posOffset>
                </wp:positionH>
                <wp:positionV relativeFrom="paragraph">
                  <wp:posOffset>-751205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83751" id="矩形 11" o:spid="_x0000_s1026" style="position:absolute;margin-left:-33.6pt;margin-top:-59.15pt;width:592.65pt;height:844.1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" fillcolor="white [3212]" stroked="f" strokeweight="2pt"/>
            </w:pict>
          </mc:Fallback>
        </mc:AlternateContent>
      </w:r>
      <w:r w:rsidR="00000000">
        <w:rPr>
          <w:rFonts w:hint="eastAsia"/>
        </w:rPr>
        <w:t xml:space="preserve"> </w:t>
      </w:r>
    </w:p>
    <w:p w14:paraId="72823465" w14:textId="34644BE9" w:rsidR="0066747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E33494" wp14:editId="3287C20F">
                <wp:simplePos x="0" y="0"/>
                <wp:positionH relativeFrom="margin">
                  <wp:posOffset>-560705</wp:posOffset>
                </wp:positionH>
                <wp:positionV relativeFrom="page">
                  <wp:posOffset>879475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54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BEA6D" id="组合 8" o:spid="_x0000_s1026" style="position:absolute;margin-left:-44.15pt;margin-top:69.25pt;width:615.4pt;height:15pt;z-index:-251641856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" path="m,l4267200,r123825,190500l,190500,,xe" fillcolor="#0b547e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" path="m,l3308894,r,190500l105319,190500,,xe" fillcolor="#a5a5a5 [209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820FD4E" w14:textId="68A480B2" w:rsidR="00667478" w:rsidRDefault="00667478">
      <w:pPr>
        <w:adjustRightInd w:val="0"/>
        <w:snapToGrid w:val="0"/>
        <w:rPr>
          <w:rFonts w:hint="eastAsia"/>
        </w:rPr>
      </w:pPr>
    </w:p>
    <w:p w14:paraId="74A2617D" w14:textId="3F373122" w:rsidR="0066747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48AF13F6" wp14:editId="0CE1D723">
            <wp:simplePos x="0" y="0"/>
            <wp:positionH relativeFrom="column">
              <wp:posOffset>-63500</wp:posOffset>
            </wp:positionH>
            <wp:positionV relativeFrom="margin">
              <wp:posOffset>676275</wp:posOffset>
            </wp:positionV>
            <wp:extent cx="161925" cy="161925"/>
            <wp:effectExtent l="0" t="0" r="0" b="0"/>
            <wp:wrapNone/>
            <wp:docPr id="9" name="图片 9" descr="读书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KSO_DOCER_RESOURCE_TRACE_INFO" s:val="{&quot;id&quot;:&quot;20090652&quot;,&quot;origin&quot;:0,&quot;type&quot;:&quot;icons&quot;,&quot;user&quot;:&quot;87743123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读书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C07B1B8" wp14:editId="2E39C513">
                <wp:simplePos x="0" y="0"/>
                <wp:positionH relativeFrom="column">
                  <wp:posOffset>-148590</wp:posOffset>
                </wp:positionH>
                <wp:positionV relativeFrom="page">
                  <wp:posOffset>1113155</wp:posOffset>
                </wp:positionV>
                <wp:extent cx="6781800" cy="283845"/>
                <wp:effectExtent l="4445" t="5080" r="5080" b="63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318895" cy="284400"/>
                            <a:chOff x="3" y="0"/>
                            <a:chExt cx="1318201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318201" cy="28800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txbx>
                            <w:txbxContent>
                              <w:p w14:paraId="3339AF53" w14:textId="77777777" w:rsidR="0066747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0B547E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0B547E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B547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7B1B8" id="组合 15" o:spid="_x0000_s1027" style="position:absolute;left:0;text-align:left;margin-left:-11.7pt;margin-top:87.65pt;width:534pt;height:22.35pt;z-index:2516633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">
                <v:group id="组合 81" o:spid="_x0000_s1028" style="position:absolute;width:13188;height:2844" coordorigin="" coordsize="13182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29" style="position:absolute;width:13182;height:288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" adj="-11796480,,5400" path="m1093154,r77999,l1406296,288031r-77999,l1093154,xm1030297,r39620,l1305060,288031r-39620,l1030297,xm,l1007060,r235143,288031l,288031,,xe" fillcolor="#0b547e" strokecolor="#0b547e">
                    <v:stroke joinstyle="miter"/>
                    <v:formulas/>
                    <v:path arrowok="t" o:connecttype="custom" o:connectlocs="1024675,0;1097788,0;1318201,288005;1245088,288005;965756,0;1002894,0;1223307,288005;1186169,288005;0,0;943974,0;1164387,288005;0,288005" o:connectangles="0,0,0,0,0,0,0,0,0,0,0,0" textboxrect="0,0,1406296,288031"/>
                    <v:textbox inset="5.5mm,0,,0">
                      <w:txbxContent>
                        <w:p w14:paraId="3339AF53" w14:textId="77777777" w:rsidR="0066747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0B547E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0B547E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" fillcolor="#0b547e" strokecolor="#0b547e"/>
                </v:group>
                <v:line id="直接连接符 14" o:spid="_x0000_s103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" strokecolor="#0b547e"/>
                <w10:wrap anchory="page"/>
              </v:group>
            </w:pict>
          </mc:Fallback>
        </mc:AlternateContent>
      </w:r>
    </w:p>
    <w:p w14:paraId="1482F58B" w14:textId="6CA176E1" w:rsidR="00667478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94A2C96" wp14:editId="72A19705">
                <wp:simplePos x="0" y="0"/>
                <wp:positionH relativeFrom="column">
                  <wp:posOffset>59690</wp:posOffset>
                </wp:positionH>
                <wp:positionV relativeFrom="page">
                  <wp:posOffset>1268730</wp:posOffset>
                </wp:positionV>
                <wp:extent cx="5683250" cy="76644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250" cy="766443"/>
                          <a:chOff x="0" y="73958"/>
                          <a:chExt cx="5684025" cy="476636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3958"/>
                            <a:ext cx="2229789" cy="476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120ABB2" w14:textId="77777777" w:rsidR="00667478" w:rsidRDefault="00000000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</w:p>
                            <w:p w14:paraId="2D677374" w14:textId="77777777" w:rsidR="00667478" w:rsidRDefault="00000000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  箱：</w:t>
                              </w:r>
                            </w:p>
                            <w:p w14:paraId="74C4EDEC" w14:textId="2A232E2A" w:rsidR="00667478" w:rsidRDefault="00000000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政治面貌：</w:t>
                              </w:r>
                              <w:r w:rsidR="00D04C30"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群众</w:t>
                              </w:r>
                            </w:p>
                            <w:p w14:paraId="41E86D32" w14:textId="77777777" w:rsidR="00667478" w:rsidRDefault="00667478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454236" y="73958"/>
                            <a:ext cx="2229789" cy="472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7A3966" w14:textId="77777777" w:rsidR="00667478" w:rsidRDefault="00000000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籍    贯：</w:t>
                              </w:r>
                            </w:p>
                            <w:p w14:paraId="45F8BDD2" w14:textId="58A3E82D" w:rsidR="00667478" w:rsidRDefault="00000000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出生年月：</w:t>
                              </w:r>
                            </w:p>
                            <w:p w14:paraId="7296EADE" w14:textId="1002158C" w:rsidR="00667478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意向</w:t>
                              </w:r>
                              <w:r w:rsidR="00D04C30"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专业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D04C30" w:rsidRPr="00D04C30">
                                <w:rPr>
                                  <w:rFonts w:ascii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网络与信息安全</w:t>
                              </w:r>
                            </w:p>
                            <w:p w14:paraId="22BD2EBA" w14:textId="77777777" w:rsidR="00667478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EB65496" w14:textId="77777777" w:rsidR="00667478" w:rsidRDefault="00667478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A2C96" id="组合 1" o:spid="_x0000_s1032" style="position:absolute;left:0;text-align:left;margin-left:4.7pt;margin-top:99.9pt;width:447.5pt;height:60.35pt;z-index:251662336;mso-position-vertical-relative:page" coordorigin=",739" coordsize="56840,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">
                <v:shape id="_x0000_s1033" type="#_x0000_t202" style="position:absolute;top:739;width:22297;height:4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1120ABB2" w14:textId="77777777" w:rsidR="00667478" w:rsidRDefault="00000000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ab/>
                          <w:t>：</w:t>
                        </w:r>
                      </w:p>
                      <w:p w14:paraId="2D677374" w14:textId="77777777" w:rsidR="00667478" w:rsidRDefault="00000000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 xml:space="preserve">    箱：</w:t>
                        </w:r>
                      </w:p>
                      <w:p w14:paraId="74C4EDEC" w14:textId="2A232E2A" w:rsidR="00667478" w:rsidRDefault="00000000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政治面貌：</w:t>
                        </w:r>
                        <w:r w:rsidR="00D04C30"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群众</w:t>
                        </w:r>
                      </w:p>
                      <w:p w14:paraId="41E86D32" w14:textId="77777777" w:rsidR="00667478" w:rsidRDefault="00667478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4" type="#_x0000_t202" style="position:absolute;left:34542;top:739;width:22298;height:4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227A3966" w14:textId="77777777" w:rsidR="00667478" w:rsidRDefault="00000000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籍    贯：</w:t>
                        </w:r>
                      </w:p>
                      <w:p w14:paraId="45F8BDD2" w14:textId="58A3E82D" w:rsidR="00667478" w:rsidRDefault="00000000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出生年月：</w:t>
                        </w:r>
                      </w:p>
                      <w:p w14:paraId="7296EADE" w14:textId="1002158C" w:rsidR="00667478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意向</w:t>
                        </w:r>
                        <w:r w:rsidR="00D04C30"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专业</w:t>
                        </w:r>
                        <w:r>
                          <w:rPr>
                            <w:rFonts w:ascii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：</w:t>
                        </w:r>
                        <w:r w:rsidR="00D04C30" w:rsidRPr="00D04C30">
                          <w:rPr>
                            <w:rFonts w:ascii="微软雅黑" w:hAnsi="微软雅黑"/>
                            <w:color w:val="000000" w:themeColor="text1"/>
                            <w:sz w:val="20"/>
                            <w:szCs w:val="20"/>
                          </w:rPr>
                          <w:t>网络与信息安全</w:t>
                        </w:r>
                      </w:p>
                      <w:p w14:paraId="22BD2EBA" w14:textId="77777777" w:rsidR="00667478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EB65496" w14:textId="77777777" w:rsidR="00667478" w:rsidRDefault="00667478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AEB32EB" wp14:editId="7C0D0F86">
                <wp:simplePos x="0" y="0"/>
                <wp:positionH relativeFrom="column">
                  <wp:posOffset>-18415</wp:posOffset>
                </wp:positionH>
                <wp:positionV relativeFrom="page">
                  <wp:posOffset>1170940</wp:posOffset>
                </wp:positionV>
                <wp:extent cx="2540" cy="9079230"/>
                <wp:effectExtent l="4445" t="0" r="12065" b="762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907923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B547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-1.45pt;margin-top:92.2pt;height:714.9pt;width:0.2pt;mso-position-vertical-relative:page;z-index:-251655168;mso-width-relative:page;mso-height-relative:page;" filled="f" stroked="t" coordsize="21600,21600" o:gfxdata="UEsDBAoAAAAAAIdO4kAAAAAAAAAAAAAAAAAEAAAAZHJzL1BLAwQUAAAACACHTuJAUv81DtgAAAAK AQAADwAAAGRycy9kb3ducmV2LnhtbE2PTU/DMAyG70j8h8hI3Lq0VTdtpekOIDhw24aQuGWN+6El Ttdk3fj3mBMc/frR68fV9uasmHEKgycF2SIFgdR4M1Cn4OPwmqxBhKjJaOsJFXxjgG19f1fp0vgr 7XDex05wCYVSK+hjHEspQ9Oj02HhRyTetX5yOvI4ddJM+srlzso8TVfS6YH4Qq9HfO6xOe0vTsGM J+/mw3ks2ne7/HrZfJ537ZtSjw9Z+gQi4i3+wfCrz+pQs9PRX8gEYRUk+YZJztdFAYKBJF+COHKw yoocZF3J/y/UP1BLAwQUAAAACACHTuJAD+dnn+kBAACpAwAADgAAAGRycy9lMm9Eb2MueG1srVPN btQwEL4j8Q6W792kabel0WYr0aVwQHQl4AG8jp1Y8p887mb3JXgBJG5w4si9b0N5DMZOWKBceuBi jWe+fOPvm8nicmc02YoAytmGHs9KSoTlrlW2a+j7d9dHzyiByGzLtLOioXsB9HL59Mli8LWoXO90 KwJBEgv14Bvax+jrogDeC8Ng5rywWJQuGBbxGrqiDWxAdqOLqizPisGF1gfHBQBmV2ORTozhMYRO SsXFyvFbI2wcWYPQLKIk6JUHusyvlVLweCMliEh0Q1FpzCc2wXiTzmK5YHUXmO8Vn57AHvOEB5oM UxabHqhWLDJyG9Q/VEbx4MDJOOPOFKOQ7AiqOC4fePO2Z15kLWg1+IPp8P9o+ZvtOhDVNrQ6o8Qy gxO///jt+4fPP+4+4Xn/9QvBCto0eKgRfWXXYbqBX4ekeSeDIVIr/wr3KbuAusgum7w/mCx2kXBM VvNTNJ9j4aI8v6hO8gyKkSWx+QDxpXCGpKChWtlkAavZ9jVE7IzQX5CUtu5aaZ3HqC0ZkHVezZGf 4WpKXAkMjUd5YDtKmO5w53kMmRGcVm36OvFA6DZXOpAtS5vyfH56/iKpxm5/wVLrFYN+xOXSBNMW 0cmk0ZYUbVy7z27lPE4w803bllbkz3v++vcftvwJ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AAAAAGRycy9QSwECFAAUAAAACACHTuJAUv81 DtgAAAAKAQAADwAAAAAAAAABACAAAAAiAAAAZHJzL2Rvd25yZXYueG1sUEsBAhQAFAAAAAgAh07i QA/nZ5/pAQAAqQMAAA4AAAAAAAAAAQAgAAAAJwEAAGRycy9lMm9Eb2MueG1sUEsFBgAAAAAGAAYA WQEAAIIFAAAAAA== ">
                <v:fill on="f" focussize="0,0"/>
                <v:stroke color="#0B547E [3204]" joinstyle="round"/>
                <v:imagedata o:title=""/>
                <o:lock v:ext="edit" aspectratio="f"/>
              </v:line>
            </w:pict>
          </mc:Fallback>
        </mc:AlternateContent>
      </w:r>
    </w:p>
    <w:p w14:paraId="7F129628" w14:textId="6B6A15ED" w:rsidR="00667478" w:rsidRDefault="00667478">
      <w:pPr>
        <w:adjustRightInd w:val="0"/>
        <w:snapToGrid w:val="0"/>
        <w:rPr>
          <w:rFonts w:hint="eastAsia"/>
        </w:rPr>
      </w:pPr>
    </w:p>
    <w:p w14:paraId="0717735F" w14:textId="4FA9C0D5" w:rsidR="00667478" w:rsidRDefault="00667478">
      <w:pPr>
        <w:adjustRightInd w:val="0"/>
        <w:snapToGrid w:val="0"/>
        <w:rPr>
          <w:rFonts w:hint="eastAsia"/>
        </w:rPr>
      </w:pPr>
    </w:p>
    <w:p w14:paraId="29B1BA49" w14:textId="06B83AA5" w:rsidR="00667478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1983B0" wp14:editId="146C6848">
                <wp:simplePos x="0" y="0"/>
                <wp:positionH relativeFrom="column">
                  <wp:posOffset>3514090</wp:posOffset>
                </wp:positionH>
                <wp:positionV relativeFrom="paragraph">
                  <wp:posOffset>60960</wp:posOffset>
                </wp:positionV>
                <wp:extent cx="3134995" cy="78041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77360" y="2407920"/>
                          <a:ext cx="313499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17675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0"/>
                                <w:szCs w:val="20"/>
                              </w:rPr>
                              <w:t xml:space="preserve">                                </w:t>
                            </w:r>
                          </w:p>
                          <w:p w14:paraId="099A4810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F"/>
                                <w:sz w:val="20"/>
                                <w:szCs w:val="20"/>
                              </w:rPr>
                              <w:t>综合排名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0D6D9F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7ECB5451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F"/>
                                <w:sz w:val="20"/>
                                <w:szCs w:val="20"/>
                              </w:rPr>
                              <w:t>绩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F"/>
                                <w:sz w:val="20"/>
                                <w:szCs w:val="20"/>
                              </w:rPr>
                              <w:t xml:space="preserve">    点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0D6D9F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96EA4B4" w14:textId="77777777" w:rsidR="00667478" w:rsidRDefault="0066747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983B0" id="文本框 27" o:spid="_x0000_s1035" type="#_x0000_t202" style="position:absolute;left:0;text-align:left;margin-left:276.7pt;margin-top:4.8pt;width:246.85pt;height:6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" filled="f" stroked="f" strokeweight=".5pt">
                <v:textbox>
                  <w:txbxContent>
                    <w:p w14:paraId="49317675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0"/>
                          <w:szCs w:val="20"/>
                        </w:rPr>
                        <w:t xml:space="preserve">                                </w:t>
                      </w:r>
                    </w:p>
                    <w:p w14:paraId="099A4810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b/>
                          <w:bCs/>
                          <w:color w:val="0D6D9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D6D9F"/>
                          <w:sz w:val="20"/>
                          <w:szCs w:val="20"/>
                        </w:rPr>
                        <w:t>综合排名</w:t>
                      </w:r>
                      <w:r>
                        <w:rPr>
                          <w:rFonts w:ascii="微软雅黑" w:hAnsi="微软雅黑" w:cs="微软雅黑" w:hint="eastAsia"/>
                          <w:color w:val="0D6D9F"/>
                          <w:sz w:val="20"/>
                          <w:szCs w:val="20"/>
                        </w:rPr>
                        <w:t>：</w:t>
                      </w:r>
                    </w:p>
                    <w:p w14:paraId="7ECB5451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D6D9F"/>
                          <w:sz w:val="20"/>
                          <w:szCs w:val="20"/>
                        </w:rPr>
                        <w:t>绩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D6D9F"/>
                          <w:sz w:val="20"/>
                          <w:szCs w:val="20"/>
                        </w:rPr>
                        <w:t xml:space="preserve">    点</w:t>
                      </w:r>
                      <w:r>
                        <w:rPr>
                          <w:rFonts w:ascii="微软雅黑" w:hAnsi="微软雅黑" w:cs="微软雅黑" w:hint="eastAsia"/>
                          <w:color w:val="0D6D9F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96EA4B4" w14:textId="77777777" w:rsidR="00667478" w:rsidRDefault="0066747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B6BCD4F" wp14:editId="21B0518D">
                <wp:simplePos x="0" y="0"/>
                <wp:positionH relativeFrom="column">
                  <wp:posOffset>-158750</wp:posOffset>
                </wp:positionH>
                <wp:positionV relativeFrom="page">
                  <wp:posOffset>1998980</wp:posOffset>
                </wp:positionV>
                <wp:extent cx="6781800" cy="283845"/>
                <wp:effectExtent l="4445" t="5080" r="5080" b="635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-80230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-802300"/>
                            <a:ext cx="1317600" cy="284400"/>
                            <a:chOff x="3" y="-1110624"/>
                            <a:chExt cx="1316907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-1110624"/>
                              <a:ext cx="1316907" cy="28800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txbx>
                            <w:txbxContent>
                              <w:p w14:paraId="28DCE58D" w14:textId="77777777" w:rsidR="0066747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0B4999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3" y="-822619"/>
                              <a:ext cx="144069" cy="105690"/>
                            </a:xfrm>
                            <a:prstGeom prst="rtTriangle">
                              <a:avLst/>
                            </a:pr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-592976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B547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BCD4F" id="组合 16" o:spid="_x0000_s1036" style="position:absolute;left:0;text-align:left;margin-left:-12.5pt;margin-top:157.4pt;width:534pt;height:22.35pt;z-index:251664384;mso-position-vertical-relative:page" coordorigin=",-8023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">
                <v:group id="组合 81" o:spid="_x0000_s1037" style="position:absolute;top:-8023;width:13176;height:2844" coordorigin=",-11106" coordsize="13169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8" style="position:absolute;top:-11106;width:13169;height:288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" adj="-11796480,,5400" path="m1093154,r77999,l1406296,288031r-77999,l1093154,xm1030297,r39620,l1305060,288031r-39620,l1030297,xm,l1007060,r235143,288031l,288031,,xe" fillcolor="#0b547e" strokecolor="#0b547e">
                    <v:stroke joinstyle="miter"/>
                    <v:formulas/>
                    <v:path arrowok="t" o:connecttype="custom" o:connectlocs="1023669,0;1096710,0;1316907,288005;1243866,288005;964808,0;1001909,0;1222106,288005;1185004,288005;0,0;943048,0;1163244,288005;0,288005" o:connectangles="0,0,0,0,0,0,0,0,0,0,0,0" textboxrect="0,0,1406296,288031"/>
                    <v:textbox inset="5.5mm,0,,0">
                      <w:txbxContent>
                        <w:p w14:paraId="28DCE58D" w14:textId="77777777" w:rsidR="0066747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0B4999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9" type="#_x0000_t6" style="position:absolute;top:-8226;width:1440;height:1057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" fillcolor="#0b547e" strokecolor="#0b547e"/>
                </v:group>
                <v:line id="直接连接符 20" o:spid="_x0000_s1040" style="position:absolute;visibility:visible;mso-wrap-style:square" from="1333,-5929" to="67818,-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" strokecolor="#0b547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04355FD3" wp14:editId="0EA9CDB7">
            <wp:simplePos x="0" y="0"/>
            <wp:positionH relativeFrom="column">
              <wp:posOffset>-63500</wp:posOffset>
            </wp:positionH>
            <wp:positionV relativeFrom="margin">
              <wp:posOffset>1564640</wp:posOffset>
            </wp:positionV>
            <wp:extent cx="161925" cy="161925"/>
            <wp:effectExtent l="0" t="0" r="0" b="0"/>
            <wp:wrapNone/>
            <wp:docPr id="29" name="图片 29" descr="看书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KSO_DOCER_RESOURCE_TRACE_INFO" s:val="{&quot;id&quot;:&quot;20192695&quot;,&quot;origin&quot;:0,&quot;type&quot;:&quot;icons&quot;,&quot;user&quot;:&quot;87743123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看书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453E5" w14:textId="33C596FB" w:rsidR="00667478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59177" wp14:editId="6A8EB19B">
                <wp:simplePos x="0" y="0"/>
                <wp:positionH relativeFrom="column">
                  <wp:posOffset>59690</wp:posOffset>
                </wp:positionH>
                <wp:positionV relativeFrom="page">
                  <wp:posOffset>2148840</wp:posOffset>
                </wp:positionV>
                <wp:extent cx="3509010" cy="83121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9010" cy="831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3C20C1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本科院校：</w:t>
                            </w:r>
                          </w:p>
                          <w:p w14:paraId="34C12FB5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E"/>
                                <w:sz w:val="20"/>
                                <w:szCs w:val="20"/>
                              </w:rPr>
                              <w:t>专　　业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724FF0F2" w14:textId="43DD7148" w:rsidR="00667478" w:rsidRDefault="00894056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F"/>
                                <w:sz w:val="20"/>
                                <w:szCs w:val="20"/>
                              </w:rPr>
                              <w:t>语言成绩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0D6D9F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7FDB5B9C" w14:textId="77777777" w:rsidR="00667478" w:rsidRDefault="00667478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59177" id="_x0000_s1041" type="#_x0000_t202" style="position:absolute;left:0;text-align:left;margin-left:4.7pt;margin-top:169.2pt;width:276.3pt;height:6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" filled="f" stroked="f">
                <v:textbox>
                  <w:txbxContent>
                    <w:p w14:paraId="033C20C1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本科院校：</w:t>
                      </w:r>
                    </w:p>
                    <w:p w14:paraId="34C12FB5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D6D9E"/>
                          <w:sz w:val="20"/>
                          <w:szCs w:val="20"/>
                        </w:rPr>
                        <w:t>专　　业</w:t>
                      </w:r>
                      <w:r>
                        <w:rPr>
                          <w:rFonts w:ascii="微软雅黑" w:hAnsi="微软雅黑" w:cs="微软雅黑" w:hint="eastAsia"/>
                          <w:sz w:val="20"/>
                          <w:szCs w:val="20"/>
                        </w:rPr>
                        <w:t>：</w:t>
                      </w:r>
                    </w:p>
                    <w:p w14:paraId="724FF0F2" w14:textId="43DD7148" w:rsidR="00667478" w:rsidRDefault="00894056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D6D9F"/>
                          <w:sz w:val="20"/>
                          <w:szCs w:val="20"/>
                        </w:rPr>
                        <w:t>语言成绩</w:t>
                      </w:r>
                      <w:r w:rsidR="00000000">
                        <w:rPr>
                          <w:rFonts w:ascii="微软雅黑" w:hAnsi="微软雅黑" w:cs="微软雅黑" w:hint="eastAsia"/>
                          <w:color w:val="0D6D9F"/>
                          <w:sz w:val="20"/>
                          <w:szCs w:val="20"/>
                        </w:rPr>
                        <w:t>：</w:t>
                      </w:r>
                    </w:p>
                    <w:p w14:paraId="7FDB5B9C" w14:textId="77777777" w:rsidR="00667478" w:rsidRDefault="00667478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403F77" w14:textId="393882E0" w:rsidR="00667478" w:rsidRDefault="00667478">
      <w:pPr>
        <w:adjustRightInd w:val="0"/>
        <w:snapToGrid w:val="0"/>
        <w:rPr>
          <w:rFonts w:hint="eastAsia"/>
        </w:rPr>
      </w:pPr>
    </w:p>
    <w:p w14:paraId="64CF827C" w14:textId="0B27A254" w:rsidR="0066747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B0292C" wp14:editId="18F8E18A">
                <wp:simplePos x="0" y="0"/>
                <wp:positionH relativeFrom="column">
                  <wp:posOffset>-158750</wp:posOffset>
                </wp:positionH>
                <wp:positionV relativeFrom="page">
                  <wp:posOffset>2870835</wp:posOffset>
                </wp:positionV>
                <wp:extent cx="6781800" cy="283210"/>
                <wp:effectExtent l="4445" t="5080" r="5080" b="698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-352627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-352627"/>
                            <a:ext cx="1317600" cy="284400"/>
                            <a:chOff x="3" y="-488141"/>
                            <a:chExt cx="1316907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-488141"/>
                              <a:ext cx="1316907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txbx>
                            <w:txbxContent>
                              <w:p w14:paraId="1A4D9C42" w14:textId="77777777" w:rsidR="0066747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0B547E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科研经历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3" y="-20037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-142834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B547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0292C" id="组合 31" o:spid="_x0000_s1042" style="position:absolute;left:0;text-align:left;margin-left:-12.5pt;margin-top:226.05pt;width:534pt;height:22.3pt;z-index:251666432;mso-position-vertical-relative:page" coordorigin=",-3526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">
                <v:group id="组合 81" o:spid="_x0000_s1043" style="position:absolute;top:-3526;width:13176;height:2844" coordorigin=",-4881" coordsize="13169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4" style="position:absolute;top:-4881;width:13169;height:2878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" adj="-11796480,,5400" path="m1093154,r77999,l1406296,288031r-77999,l1093154,xm1030297,r39620,l1305060,288031r-39620,l1030297,xm,l1007060,r235143,288031l,288031,,xe" fillcolor="#0b547e" strokecolor="#0b547e">
                    <v:stroke joinstyle="miter"/>
                    <v:formulas/>
                    <v:path arrowok="t" o:connecttype="custom" o:connectlocs="1023669,0;1096710,0;1316907,287768;1243866,287768;964808,0;1001909,0;1222106,287768;1185004,287768;0,0;943048,0;1163244,287768;0,287768" o:connectangles="0,0,0,0,0,0,0,0,0,0,0,0" textboxrect="0,0,1406296,288031"/>
                    <v:textbox inset="5.5mm,0,,0">
                      <w:txbxContent>
                        <w:p w14:paraId="1A4D9C42" w14:textId="77777777" w:rsidR="0066747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0B547E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科研经历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top:-2003;width:1440;height:105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" fillcolor="#0b547e" strokecolor="#0b547e"/>
                </v:group>
                <v:line id="直接连接符 20" o:spid="_x0000_s1046" style="position:absolute;visibility:visible;mso-wrap-style:square" from="1333,-1428" to="67818,-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" strokecolor="#0b547e"/>
                <w10:wrap anchory="page"/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66FCA0D1" wp14:editId="04B2592E">
            <wp:simplePos x="0" y="0"/>
            <wp:positionH relativeFrom="column">
              <wp:posOffset>-63500</wp:posOffset>
            </wp:positionH>
            <wp:positionV relativeFrom="margin">
              <wp:posOffset>2439670</wp:posOffset>
            </wp:positionV>
            <wp:extent cx="161925" cy="161925"/>
            <wp:effectExtent l="0" t="0" r="0" b="0"/>
            <wp:wrapNone/>
            <wp:docPr id="38" name="图片 38" descr="包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KSO_DOCER_RESOURCE_TRACE_INFO" s:val="{&quot;id&quot;:&quot;20117038&quot;,&quot;origin&quot;:0,&quot;type&quot;:&quot;icons&quot;,&quot;user&quot;:&quot;87743123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包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DA91D" w14:textId="1B2937BC" w:rsidR="0066747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13F8BA" wp14:editId="7C61C106">
                <wp:simplePos x="0" y="0"/>
                <wp:positionH relativeFrom="column">
                  <wp:posOffset>60158</wp:posOffset>
                </wp:positionH>
                <wp:positionV relativeFrom="page">
                  <wp:posOffset>3019926</wp:posOffset>
                </wp:positionV>
                <wp:extent cx="6741160" cy="5203658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1160" cy="52036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C97D6C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D6D9F"/>
                                <w:szCs w:val="21"/>
                              </w:rPr>
                              <w:t>论文成果</w:t>
                            </w:r>
                          </w:p>
                          <w:p w14:paraId="77DD5692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</w:rPr>
                              <w:t>[1]</w:t>
                            </w:r>
                            <w:r>
                              <w:rPr>
                                <w:rFonts w:ascii="Times New Roman" w:hAnsi="Times New Roman"/>
                                <w:color w:val="108ACA"/>
                                <w:sz w:val="22"/>
                              </w:rPr>
                              <w:t xml:space="preserve"> </w:t>
                            </w:r>
                          </w:p>
                          <w:p w14:paraId="014F240A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</w:rPr>
                              <w:t xml:space="preserve">[2] </w:t>
                            </w:r>
                          </w:p>
                          <w:p w14:paraId="542656FE" w14:textId="77777777" w:rsidR="00667478" w:rsidRDefault="00000000"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  <w:sz w:val="22"/>
                              </w:rPr>
                              <w:t>[3]</w:t>
                            </w:r>
                          </w:p>
                          <w:p w14:paraId="5DE4336D" w14:textId="1E9858CD" w:rsidR="00667478" w:rsidRDefault="00D04C3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6D9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6D9F"/>
                                <w:szCs w:val="21"/>
                              </w:rPr>
                              <w:t>专利申请</w:t>
                            </w:r>
                          </w:p>
                          <w:p w14:paraId="1695CA25" w14:textId="4B20C0AB" w:rsidR="00667478" w:rsidRDefault="00D04C3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专利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名称：                  </w:t>
                            </w:r>
                          </w:p>
                          <w:p w14:paraId="0B78B65A" w14:textId="5632CA04" w:rsidR="00667478" w:rsidRDefault="00D04C3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类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型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30F8440F" w14:textId="6964DA6B" w:rsidR="00667478" w:rsidRDefault="00D04C3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工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作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395B2EBF" w14:textId="2D581441" w:rsidR="00D04C30" w:rsidRDefault="00D04C3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D6D9F"/>
                                <w:szCs w:val="21"/>
                              </w:rPr>
                            </w:pPr>
                            <w:r w:rsidRPr="00D04C3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6D9F"/>
                                <w:szCs w:val="21"/>
                              </w:rPr>
                              <w:t>项目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6D9F"/>
                                <w:szCs w:val="21"/>
                              </w:rPr>
                              <w:t>经历</w:t>
                            </w:r>
                          </w:p>
                          <w:p w14:paraId="2232922F" w14:textId="12ED6C29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项目名称：</w:t>
                            </w:r>
                          </w:p>
                          <w:p w14:paraId="091ED717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工    作：</w:t>
                            </w:r>
                          </w:p>
                          <w:p w14:paraId="7F2E41CD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成    果：</w:t>
                            </w:r>
                          </w:p>
                          <w:p w14:paraId="0B2CDA45" w14:textId="15602385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3F8BA" id="_x0000_s1047" type="#_x0000_t202" style="position:absolute;left:0;text-align:left;margin-left:4.75pt;margin-top:237.8pt;width:530.8pt;height:409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" filled="f" stroked="f">
                <v:textbox>
                  <w:txbxContent>
                    <w:p w14:paraId="27C97D6C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cs="微软雅黑" w:hint="eastAsia"/>
                          <w:b/>
                          <w:bCs/>
                          <w:color w:val="0D6D9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D6D9F"/>
                          <w:szCs w:val="21"/>
                        </w:rPr>
                        <w:t>论文成果</w:t>
                      </w:r>
                    </w:p>
                    <w:p w14:paraId="77DD5692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Times New Roman" w:hAnsi="Times New Roman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sz w:val="22"/>
                        </w:rPr>
                        <w:t>[1]</w:t>
                      </w:r>
                      <w:r>
                        <w:rPr>
                          <w:rFonts w:ascii="Times New Roman" w:hAnsi="Times New Roman"/>
                          <w:color w:val="108ACA"/>
                          <w:sz w:val="22"/>
                        </w:rPr>
                        <w:t xml:space="preserve"> </w:t>
                      </w:r>
                    </w:p>
                    <w:p w14:paraId="014F240A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Times New Roman" w:hAnsi="Times New Roman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sz w:val="22"/>
                        </w:rPr>
                        <w:t xml:space="preserve">[2] </w:t>
                      </w:r>
                    </w:p>
                    <w:p w14:paraId="542656FE" w14:textId="77777777" w:rsidR="00667478" w:rsidRDefault="00000000"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Times New Roman" w:hAnsi="Times New Roman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sz w:val="22"/>
                        </w:rPr>
                        <w:t>[3]</w:t>
                      </w:r>
                    </w:p>
                    <w:p w14:paraId="5DE4336D" w14:textId="1E9858CD" w:rsidR="00667478" w:rsidRDefault="00D04C3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6D9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6D9F"/>
                          <w:szCs w:val="21"/>
                        </w:rPr>
                        <w:t>专利申请</w:t>
                      </w:r>
                    </w:p>
                    <w:p w14:paraId="1695CA25" w14:textId="4B20C0AB" w:rsidR="00667478" w:rsidRDefault="00D04C3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专利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名称：                  </w:t>
                      </w:r>
                    </w:p>
                    <w:p w14:paraId="0B78B65A" w14:textId="5632CA04" w:rsidR="00667478" w:rsidRDefault="00D04C3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类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型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：</w:t>
                      </w:r>
                    </w:p>
                    <w:p w14:paraId="30F8440F" w14:textId="6964DA6B" w:rsidR="00667478" w:rsidRDefault="00D04C3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工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作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：</w:t>
                      </w:r>
                    </w:p>
                    <w:p w14:paraId="395B2EBF" w14:textId="2D581441" w:rsidR="00D04C30" w:rsidRDefault="00D04C3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0D6D9F"/>
                          <w:szCs w:val="21"/>
                        </w:rPr>
                      </w:pPr>
                      <w:r w:rsidRPr="00D04C3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6D9F"/>
                          <w:szCs w:val="21"/>
                        </w:rPr>
                        <w:t>项目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6D9F"/>
                          <w:szCs w:val="21"/>
                        </w:rPr>
                        <w:t>经历</w:t>
                      </w:r>
                    </w:p>
                    <w:p w14:paraId="2232922F" w14:textId="12ED6C29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项目名称：</w:t>
                      </w:r>
                    </w:p>
                    <w:p w14:paraId="091ED717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工    作：</w:t>
                      </w:r>
                    </w:p>
                    <w:p w14:paraId="7F2E41CD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>成    果：</w:t>
                      </w:r>
                    </w:p>
                    <w:p w14:paraId="0B2CDA45" w14:textId="15602385" w:rsidR="00667478" w:rsidRDefault="00667478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7DD7DBF" w14:textId="77777777" w:rsidR="00667478" w:rsidRDefault="00667478">
      <w:pPr>
        <w:adjustRightInd w:val="0"/>
        <w:snapToGrid w:val="0"/>
        <w:rPr>
          <w:rFonts w:hint="eastAsia"/>
        </w:rPr>
      </w:pPr>
    </w:p>
    <w:p w14:paraId="072DFBC8" w14:textId="77777777" w:rsidR="00667478" w:rsidRDefault="00667478">
      <w:pPr>
        <w:adjustRightInd w:val="0"/>
        <w:snapToGrid w:val="0"/>
        <w:rPr>
          <w:rFonts w:ascii="微软雅黑" w:hAnsi="微软雅黑" w:hint="eastAsia"/>
          <w:color w:val="C19F67"/>
          <w:sz w:val="20"/>
          <w:szCs w:val="20"/>
        </w:rPr>
      </w:pPr>
    </w:p>
    <w:p w14:paraId="0A20D0A5" w14:textId="3C05F4B7" w:rsidR="00667478" w:rsidRDefault="00D328E8">
      <w:pPr>
        <w:rPr>
          <w:rFonts w:ascii="微软雅黑" w:hAnsi="微软雅黑" w:cs="微软雅黑" w:hint="eastAsia"/>
          <w:color w:val="000000" w:themeColor="text1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C8D1B7" wp14:editId="02177A87">
                <wp:simplePos x="0" y="0"/>
                <wp:positionH relativeFrom="column">
                  <wp:posOffset>3655127</wp:posOffset>
                </wp:positionH>
                <wp:positionV relativeFrom="paragraph">
                  <wp:posOffset>5516713</wp:posOffset>
                </wp:positionV>
                <wp:extent cx="3279140" cy="60769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140" cy="607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F0999" w14:textId="77777777" w:rsidR="00667478" w:rsidRDefault="00000000">
                            <w:pPr>
                              <w:pStyle w:val="11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◆ </w:t>
                            </w: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数据处理：</w:t>
                            </w:r>
                          </w:p>
                          <w:p w14:paraId="3BBFFC63" w14:textId="77777777" w:rsidR="00667478" w:rsidRDefault="00667478">
                            <w:pPr>
                              <w:spacing w:line="340" w:lineRule="exac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8D1B7" id="文本框 28" o:spid="_x0000_s1048" type="#_x0000_t202" style="position:absolute;left:0;text-align:left;margin-left:287.8pt;margin-top:434.4pt;width:258.2pt;height:47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" filled="f" stroked="f" strokeweight=".5pt">
                <v:textbox>
                  <w:txbxContent>
                    <w:p w14:paraId="421F0999" w14:textId="77777777" w:rsidR="00667478" w:rsidRDefault="00000000">
                      <w:pPr>
                        <w:pStyle w:val="11"/>
                        <w:adjustRightInd w:val="0"/>
                        <w:snapToGrid w:val="0"/>
                        <w:spacing w:line="340" w:lineRule="exact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◆ </w:t>
                      </w: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数据处理：</w:t>
                      </w:r>
                    </w:p>
                    <w:p w14:paraId="3BBFFC63" w14:textId="77777777" w:rsidR="00667478" w:rsidRDefault="00667478">
                      <w:pPr>
                        <w:spacing w:line="340" w:lineRule="exac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C1EABA" wp14:editId="46B425D8">
                <wp:simplePos x="0" y="0"/>
                <wp:positionH relativeFrom="column">
                  <wp:posOffset>3655695</wp:posOffset>
                </wp:positionH>
                <wp:positionV relativeFrom="paragraph">
                  <wp:posOffset>4795111</wp:posOffset>
                </wp:positionV>
                <wp:extent cx="3201035" cy="53721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537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3DBEC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◆ </w:t>
                            </w:r>
                          </w:p>
                          <w:p w14:paraId="39E8DA35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◆ </w:t>
                            </w:r>
                          </w:p>
                          <w:p w14:paraId="3507E531" w14:textId="77777777" w:rsidR="00667478" w:rsidRDefault="0066747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1EABA" id="文本框 48" o:spid="_x0000_s1049" type="#_x0000_t202" style="position:absolute;left:0;text-align:left;margin-left:287.85pt;margin-top:377.55pt;width:252.05pt;height:42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" filled="f" stroked="f" strokeweight=".5pt">
                <v:textbox>
                  <w:txbxContent>
                    <w:p w14:paraId="6913DBEC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◆ </w:t>
                      </w:r>
                    </w:p>
                    <w:p w14:paraId="39E8DA35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◆ </w:t>
                      </w:r>
                    </w:p>
                    <w:p w14:paraId="3507E531" w14:textId="77777777" w:rsidR="00667478" w:rsidRDefault="0066747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3E7C9B9" wp14:editId="6E327880">
                <wp:simplePos x="0" y="0"/>
                <wp:positionH relativeFrom="column">
                  <wp:posOffset>-153670</wp:posOffset>
                </wp:positionH>
                <wp:positionV relativeFrom="page">
                  <wp:posOffset>8966200</wp:posOffset>
                </wp:positionV>
                <wp:extent cx="6786245" cy="283210"/>
                <wp:effectExtent l="4445" t="0" r="19685" b="3302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6245" cy="283210"/>
                          <a:chOff x="-4445" y="0"/>
                          <a:chExt cx="6786245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-4445" y="0"/>
                            <a:ext cx="1322045" cy="284400"/>
                            <a:chOff x="-4440" y="0"/>
                            <a:chExt cx="1321350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316907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txbx>
                            <w:txbxContent>
                              <w:p w14:paraId="3A818512" w14:textId="77777777" w:rsidR="0066747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0B547E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爱好专长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-4440" y="287768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B547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7C9B9" id="组合 72" o:spid="_x0000_s1050" style="position:absolute;left:0;text-align:left;margin-left:-12.1pt;margin-top:706pt;width:534.35pt;height:22.3pt;z-index:251672576;mso-position-vertical-relative:page" coordorigin="-44" coordsize="67862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">
                <v:group id="组合 81" o:spid="_x0000_s1051" style="position:absolute;left:-44;width:13220;height:2844" coordorigin="-44" coordsize="13213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2" style="position:absolute;width:13169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" adj="-11796480,,5400" path="m1093154,r77999,l1406296,288031r-77999,l1093154,xm1030297,r39620,l1305060,288031r-39620,l1030297,xm,l1007060,r235143,288031l,288031,,xe" fillcolor="#0b547e" strokecolor="#0b547e">
                    <v:stroke joinstyle="miter"/>
                    <v:formulas/>
                    <v:path arrowok="t" o:connecttype="custom" o:connectlocs="1023669,0;1096710,0;1316907,287656;1243866,287656;964808,0;1001909,0;1222106,287656;1185004,287656;0,0;943048,0;1163244,287656;0,287656" o:connectangles="0,0,0,0,0,0,0,0,0,0,0,0" textboxrect="0,0,1406296,288031"/>
                    <v:textbox inset="5.5mm,0,,0">
                      <w:txbxContent>
                        <w:p w14:paraId="3A818512" w14:textId="77777777" w:rsidR="0066747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0B547E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爱好专长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-44;top:2877;width:1440;height:105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" fillcolor="#0b547e" strokecolor="#0b547e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" strokecolor="#0b547e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145AC7B" wp14:editId="08F6A668">
                <wp:simplePos x="0" y="0"/>
                <wp:positionH relativeFrom="column">
                  <wp:posOffset>-156845</wp:posOffset>
                </wp:positionH>
                <wp:positionV relativeFrom="page">
                  <wp:posOffset>8282305</wp:posOffset>
                </wp:positionV>
                <wp:extent cx="6786245" cy="283210"/>
                <wp:effectExtent l="4445" t="0" r="29210" b="3302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6245" cy="283210"/>
                          <a:chOff x="-4445" y="0"/>
                          <a:chExt cx="6786245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-4445" y="0"/>
                            <a:ext cx="1322045" cy="284400"/>
                            <a:chOff x="-4440" y="0"/>
                            <a:chExt cx="1321350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316907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txbx>
                            <w:txbxContent>
                              <w:p w14:paraId="0629DDE9" w14:textId="77777777" w:rsidR="0066747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0B547E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-4440" y="287768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B547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5AC7B" id="组合 39" o:spid="_x0000_s1055" style="position:absolute;left:0;text-align:left;margin-left:-12.35pt;margin-top:652.15pt;width:534.35pt;height:22.3pt;z-index:251668480;mso-position-vertical-relative:page" coordorigin="-44" coordsize="67862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">
                <v:group id="组合 81" o:spid="_x0000_s1056" style="position:absolute;left:-44;width:13220;height:2844" coordorigin="-44" coordsize="13213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7" style="position:absolute;width:13169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" adj="-11796480,,5400" path="m1093154,r77999,l1406296,288031r-77999,l1093154,xm1030297,r39620,l1305060,288031r-39620,l1030297,xm,l1007060,r235143,288031l,288031,,xe" fillcolor="#0b547e" strokecolor="#0b547e">
                    <v:stroke joinstyle="miter"/>
                    <v:formulas/>
                    <v:path arrowok="t" o:connecttype="custom" o:connectlocs="1023669,0;1096710,0;1316907,287656;1243866,287656;964808,0;1001909,0;1222106,287656;1185004,287656;0,0;943048,0;1163244,287656;0,287656" o:connectangles="0,0,0,0,0,0,0,0,0,0,0,0" textboxrect="0,0,1406296,288031"/>
                    <v:textbox inset="5.5mm,0,,0">
                      <w:txbxContent>
                        <w:p w14:paraId="0629DDE9" w14:textId="77777777" w:rsidR="0066747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0B547E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-44;top:2877;width:1440;height:105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" fillcolor="#0b547e" strokecolor="#0b547e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" strokecolor="#0b547e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5A8E56" wp14:editId="2213800A">
                <wp:simplePos x="0" y="0"/>
                <wp:positionH relativeFrom="column">
                  <wp:posOffset>59690</wp:posOffset>
                </wp:positionH>
                <wp:positionV relativeFrom="page">
                  <wp:posOffset>8460740</wp:posOffset>
                </wp:positionV>
                <wp:extent cx="3799840" cy="115697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9840" cy="1156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6F5DBD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◆ </w:t>
                            </w:r>
                          </w:p>
                          <w:p w14:paraId="476BF8B9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◆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A8E56" id="_x0000_s1060" type="#_x0000_t202" style="position:absolute;left:0;text-align:left;margin-left:4.7pt;margin-top:666.2pt;width:299.2pt;height:91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" filled="f" stroked="f">
                <v:textbox>
                  <w:txbxContent>
                    <w:p w14:paraId="2C6F5DBD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◆ </w:t>
                      </w:r>
                    </w:p>
                    <w:p w14:paraId="476BF8B9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◆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6123D0C7" wp14:editId="360D57A2">
            <wp:simplePos x="0" y="0"/>
            <wp:positionH relativeFrom="column">
              <wp:posOffset>-63500</wp:posOffset>
            </wp:positionH>
            <wp:positionV relativeFrom="margin">
              <wp:posOffset>7858760</wp:posOffset>
            </wp:positionV>
            <wp:extent cx="161925" cy="161925"/>
            <wp:effectExtent l="0" t="0" r="0" b="0"/>
            <wp:wrapNone/>
            <wp:docPr id="37" name="图片 37" descr="奖牌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KSO_DOCER_RESOURCE_TRACE_INFO" s:val="{&quot;id&quot;:&quot;20117057&quot;,&quot;origin&quot;:0,&quot;type&quot;:&quot;icons&quot;,&quot;user&quot;:&quot;87743123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奖牌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</w:rPr>
        <w:drawing>
          <wp:anchor distT="0" distB="0" distL="114300" distR="114300" simplePos="0" relativeHeight="251681792" behindDoc="0" locked="0" layoutInCell="1" allowOverlap="1" wp14:anchorId="38E7A690" wp14:editId="29EDAB72">
            <wp:simplePos x="0" y="0"/>
            <wp:positionH relativeFrom="column">
              <wp:posOffset>-63500</wp:posOffset>
            </wp:positionH>
            <wp:positionV relativeFrom="margin">
              <wp:posOffset>8538845</wp:posOffset>
            </wp:positionV>
            <wp:extent cx="161925" cy="161925"/>
            <wp:effectExtent l="0" t="0" r="0" b="0"/>
            <wp:wrapNone/>
            <wp:docPr id="30" name="图片 30" descr="工具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KSO_DOCER_RESOURCE_TRACE_INFO" s:val="{&quot;id&quot;:&quot;20117061&quot;,&quot;origin&quot;:0,&quot;type&quot;:&quot;icons&quot;,&quot;user&quot;:&quot;87743123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工具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D6F2AF" wp14:editId="5A28D4E0">
                <wp:simplePos x="0" y="0"/>
                <wp:positionH relativeFrom="column">
                  <wp:posOffset>59690</wp:posOffset>
                </wp:positionH>
                <wp:positionV relativeFrom="page">
                  <wp:posOffset>9125585</wp:posOffset>
                </wp:positionV>
                <wp:extent cx="6593205" cy="535305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3205" cy="535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2B97AC" w14:textId="77777777" w:rsidR="00667478" w:rsidRDefault="00000000">
                            <w:pPr>
                              <w:pStyle w:val="11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 xml:space="preserve">◆ </w:t>
                            </w:r>
                          </w:p>
                          <w:p w14:paraId="79667FD1" w14:textId="77777777" w:rsidR="00667478" w:rsidRDefault="00000000">
                            <w:pPr>
                              <w:pStyle w:val="11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◆ 兴趣与爱好：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6F2AF" id="_x0000_s1061" type="#_x0000_t202" style="position:absolute;left:0;text-align:left;margin-left:4.7pt;margin-top:718.55pt;width:519.15pt;height:42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" filled="f" stroked="f">
                <v:textbox>
                  <w:txbxContent>
                    <w:p w14:paraId="4E2B97AC" w14:textId="77777777" w:rsidR="00667478" w:rsidRDefault="00000000">
                      <w:pPr>
                        <w:pStyle w:val="11"/>
                        <w:adjustRightInd w:val="0"/>
                        <w:snapToGrid w:val="0"/>
                        <w:spacing w:line="340" w:lineRule="exact"/>
                        <w:ind w:firstLineChars="0" w:firstLine="0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 xml:space="preserve">◆ </w:t>
                      </w:r>
                    </w:p>
                    <w:p w14:paraId="79667FD1" w14:textId="77777777" w:rsidR="00667478" w:rsidRDefault="00000000">
                      <w:pPr>
                        <w:pStyle w:val="11"/>
                        <w:adjustRightInd w:val="0"/>
                        <w:snapToGrid w:val="0"/>
                        <w:spacing w:line="340" w:lineRule="exact"/>
                        <w:ind w:firstLineChars="0" w:firstLine="0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◆ 兴趣与爱好：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B7B8325" wp14:editId="7C630040">
                <wp:simplePos x="0" y="0"/>
                <wp:positionH relativeFrom="column">
                  <wp:posOffset>-161925</wp:posOffset>
                </wp:positionH>
                <wp:positionV relativeFrom="page">
                  <wp:posOffset>9633585</wp:posOffset>
                </wp:positionV>
                <wp:extent cx="6781800" cy="283210"/>
                <wp:effectExtent l="5080" t="5080" r="4445" b="698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317600" cy="284400"/>
                            <a:chOff x="3" y="0"/>
                            <a:chExt cx="1316907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316907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txbx>
                            <w:txbxContent>
                              <w:p w14:paraId="4AC579A2" w14:textId="77777777" w:rsidR="0066747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0B4999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0B547E"/>
                            </a:solidFill>
                            <a:ln>
                              <a:solidFill>
                                <a:srgbClr val="0B547E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B547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B8325" id="组合 60" o:spid="_x0000_s1062" style="position:absolute;left:0;text-align:left;margin-left:-12.75pt;margin-top:758.55pt;width:534pt;height:22.3pt;z-index:2516705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">
                <v:group id="组合 81" o:spid="_x0000_s1063" style="position:absolute;width:13176;height:2844" coordorigin="" coordsize="13169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64" style="position:absolute;width:13169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" adj="-11796480,,5400" path="m1093154,r77999,l1406296,288031r-77999,l1093154,xm1030297,r39620,l1305060,288031r-39620,l1030297,xm,l1007060,r235143,288031l,288031,,xe" fillcolor="#0b547e" strokecolor="#0b547e">
                    <v:stroke joinstyle="miter"/>
                    <v:formulas/>
                    <v:path arrowok="t" o:connecttype="custom" o:connectlocs="1023669,0;1096710,0;1316907,287656;1243866,287656;964808,0;1001909,0;1222106,287656;1185004,287656;0,0;943048,0;1163244,287656;0,287656" o:connectangles="0,0,0,0,0,0,0,0,0,0,0,0" textboxrect="0,0,1406296,288031"/>
                    <v:textbox inset="5.5mm,0,,0">
                      <w:txbxContent>
                        <w:p w14:paraId="4AC579A2" w14:textId="77777777" w:rsidR="0066747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0B4999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" fillcolor="#0b547e" strokecolor="#0b547e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" strokecolor="#0b547e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7D0D80F8" wp14:editId="0A19B5B0">
            <wp:simplePos x="0" y="0"/>
            <wp:positionH relativeFrom="column">
              <wp:posOffset>-63500</wp:posOffset>
            </wp:positionH>
            <wp:positionV relativeFrom="margin">
              <wp:posOffset>9199880</wp:posOffset>
            </wp:positionV>
            <wp:extent cx="161925" cy="161925"/>
            <wp:effectExtent l="0" t="0" r="0" b="0"/>
            <wp:wrapNone/>
            <wp:docPr id="7" name="图片 7" descr="上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KSO_DOCER_RESOURCE_TRACE_INFO" s:val="{&quot;id&quot;:&quot;3658617&quot;,&quot;origin&quot;:0,&quot;type&quot;:&quot;icons&quot;,&quot;user&quot;:&quot;87743123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上升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5BE3B4" wp14:editId="3B3B1DCC">
                <wp:simplePos x="0" y="0"/>
                <wp:positionH relativeFrom="column">
                  <wp:posOffset>59690</wp:posOffset>
                </wp:positionH>
                <wp:positionV relativeFrom="page">
                  <wp:posOffset>9805035</wp:posOffset>
                </wp:positionV>
                <wp:extent cx="6806565" cy="65024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6565" cy="65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BF9040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◆  </w:t>
                            </w:r>
                          </w:p>
                          <w:p w14:paraId="560DCD87" w14:textId="77777777" w:rsidR="00667478" w:rsidRDefault="00000000">
                            <w:pPr>
                              <w:pStyle w:val="12"/>
                              <w:adjustRightInd w:val="0"/>
                              <w:snapToGrid w:val="0"/>
                              <w:spacing w:line="34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◆ </w:t>
                            </w:r>
                          </w:p>
                          <w:p w14:paraId="6A928B8F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300CCC9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0BCFAB6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CEADABB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8D5FDC5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4752D22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E513E88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DD89E54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A3EDBD3" w14:textId="77777777" w:rsidR="00667478" w:rsidRDefault="00667478">
                            <w:pPr>
                              <w:pStyle w:val="12"/>
                              <w:adjustRightInd w:val="0"/>
                              <w:snapToGrid w:val="0"/>
                              <w:spacing w:line="20" w:lineRule="atLeas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BE3B4" id="_x0000_s1067" type="#_x0000_t202" style="position:absolute;left:0;text-align:left;margin-left:4.7pt;margin-top:772.05pt;width:535.95pt;height:5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" filled="f" stroked="f">
                <v:textbox>
                  <w:txbxContent>
                    <w:p w14:paraId="3EBF9040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◆  </w:t>
                      </w:r>
                    </w:p>
                    <w:p w14:paraId="560DCD87" w14:textId="77777777" w:rsidR="00667478" w:rsidRDefault="00000000">
                      <w:pPr>
                        <w:pStyle w:val="12"/>
                        <w:adjustRightInd w:val="0"/>
                        <w:snapToGrid w:val="0"/>
                        <w:spacing w:line="34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◆ </w:t>
                      </w:r>
                    </w:p>
                    <w:p w14:paraId="6A928B8F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300CCC9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0BCFAB6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CEADABB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8D5FDC5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4752D22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E513E88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DD89E54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A3EDBD3" w14:textId="77777777" w:rsidR="00667478" w:rsidRDefault="00667478">
                      <w:pPr>
                        <w:pStyle w:val="12"/>
                        <w:adjustRightInd w:val="0"/>
                        <w:snapToGrid w:val="0"/>
                        <w:spacing w:line="20" w:lineRule="atLeas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67478">
      <w:footerReference w:type="even" r:id="rId20"/>
      <w:footerReference w:type="default" r:id="rId21"/>
      <w:footerReference w:type="first" r:id="rId2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B30C" w14:textId="77777777" w:rsidR="004B50E9" w:rsidRDefault="004B50E9">
      <w:pPr>
        <w:rPr>
          <w:rFonts w:hint="eastAsia"/>
        </w:rPr>
      </w:pPr>
      <w:r>
        <w:separator/>
      </w:r>
    </w:p>
  </w:endnote>
  <w:endnote w:type="continuationSeparator" w:id="0">
    <w:p w14:paraId="6EF90277" w14:textId="77777777" w:rsidR="004B50E9" w:rsidRDefault="004B50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A1BD" w14:textId="77777777" w:rsidR="00667478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59264" behindDoc="0" locked="0" layoutInCell="1" allowOverlap="1" wp14:anchorId="4ADBF47D" wp14:editId="733F4ED3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195" name="Watermark 10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0C07" w14:textId="77777777" w:rsidR="00667478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60288" behindDoc="0" locked="0" layoutInCell="1" allowOverlap="1" wp14:anchorId="5EBFF8AD" wp14:editId="05B3E0CA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196" name="Watermark 10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FFEBD" w14:textId="77777777" w:rsidR="00667478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58240" behindDoc="0" locked="0" layoutInCell="1" allowOverlap="1" wp14:anchorId="60C353FD" wp14:editId="4079EA00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194" name="Watermark 101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99BF" w14:textId="77777777" w:rsidR="004B50E9" w:rsidRDefault="004B50E9">
      <w:pPr>
        <w:rPr>
          <w:rFonts w:hint="eastAsia"/>
        </w:rPr>
      </w:pPr>
      <w:r>
        <w:separator/>
      </w:r>
    </w:p>
  </w:footnote>
  <w:footnote w:type="continuationSeparator" w:id="0">
    <w:p w14:paraId="2E12EB92" w14:textId="77777777" w:rsidR="004B50E9" w:rsidRDefault="004B50E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2MDQ2szQ3sDQzM7ZQ0lEKTi0uzszPAykwrAUA9rU9HSwAAAA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B50E9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67478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0D0"/>
    <w:rsid w:val="0085417A"/>
    <w:rsid w:val="0089146D"/>
    <w:rsid w:val="00894056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4C30"/>
    <w:rsid w:val="00D06232"/>
    <w:rsid w:val="00D328E8"/>
    <w:rsid w:val="00D50E46"/>
    <w:rsid w:val="00D76D6E"/>
    <w:rsid w:val="00D8497B"/>
    <w:rsid w:val="00DB2964"/>
    <w:rsid w:val="00DB4EC6"/>
    <w:rsid w:val="00DD7BC7"/>
    <w:rsid w:val="00E17ECD"/>
    <w:rsid w:val="00EA688C"/>
    <w:rsid w:val="00F4103D"/>
    <w:rsid w:val="00FF5D10"/>
    <w:rsid w:val="00FF7F4E"/>
    <w:rsid w:val="013116C2"/>
    <w:rsid w:val="016A53E9"/>
    <w:rsid w:val="022F48F3"/>
    <w:rsid w:val="03640578"/>
    <w:rsid w:val="045B4A04"/>
    <w:rsid w:val="09A129E2"/>
    <w:rsid w:val="0A1272D2"/>
    <w:rsid w:val="0A256A70"/>
    <w:rsid w:val="0AFB670B"/>
    <w:rsid w:val="0C355BD9"/>
    <w:rsid w:val="0E19185B"/>
    <w:rsid w:val="0E450856"/>
    <w:rsid w:val="0E9525C2"/>
    <w:rsid w:val="0F0B0FA0"/>
    <w:rsid w:val="12677A45"/>
    <w:rsid w:val="12F840E9"/>
    <w:rsid w:val="14B57580"/>
    <w:rsid w:val="14DF1632"/>
    <w:rsid w:val="154F67B8"/>
    <w:rsid w:val="17F54E77"/>
    <w:rsid w:val="191071CB"/>
    <w:rsid w:val="1D06237C"/>
    <w:rsid w:val="1D9D497B"/>
    <w:rsid w:val="1F23573E"/>
    <w:rsid w:val="1F395295"/>
    <w:rsid w:val="20374429"/>
    <w:rsid w:val="213324D8"/>
    <w:rsid w:val="21CB7B54"/>
    <w:rsid w:val="22DC3D7F"/>
    <w:rsid w:val="24681644"/>
    <w:rsid w:val="27047731"/>
    <w:rsid w:val="2D8A262B"/>
    <w:rsid w:val="2F4D3DA5"/>
    <w:rsid w:val="2FED4A80"/>
    <w:rsid w:val="30BA683E"/>
    <w:rsid w:val="326C257E"/>
    <w:rsid w:val="33514039"/>
    <w:rsid w:val="35AA66CA"/>
    <w:rsid w:val="37980CE2"/>
    <w:rsid w:val="39BC119D"/>
    <w:rsid w:val="3DC44948"/>
    <w:rsid w:val="3F407AB1"/>
    <w:rsid w:val="44652DA4"/>
    <w:rsid w:val="4537345B"/>
    <w:rsid w:val="46500E7F"/>
    <w:rsid w:val="46EC35B7"/>
    <w:rsid w:val="48B436D6"/>
    <w:rsid w:val="491B3166"/>
    <w:rsid w:val="4D0D1338"/>
    <w:rsid w:val="4DA534E1"/>
    <w:rsid w:val="4F1F7202"/>
    <w:rsid w:val="52564949"/>
    <w:rsid w:val="535069C0"/>
    <w:rsid w:val="54303D5E"/>
    <w:rsid w:val="55C31A89"/>
    <w:rsid w:val="61273712"/>
    <w:rsid w:val="625129A3"/>
    <w:rsid w:val="64572520"/>
    <w:rsid w:val="6838225D"/>
    <w:rsid w:val="684B4E6E"/>
    <w:rsid w:val="69735746"/>
    <w:rsid w:val="69754956"/>
    <w:rsid w:val="69B813AB"/>
    <w:rsid w:val="6D5950A0"/>
    <w:rsid w:val="6E002106"/>
    <w:rsid w:val="722B6F78"/>
    <w:rsid w:val="72D119A7"/>
    <w:rsid w:val="72DC6D95"/>
    <w:rsid w:val="73613568"/>
    <w:rsid w:val="73A265D4"/>
    <w:rsid w:val="73C956F8"/>
    <w:rsid w:val="743445F3"/>
    <w:rsid w:val="747F01EC"/>
    <w:rsid w:val="776A32A4"/>
    <w:rsid w:val="788C05D2"/>
    <w:rsid w:val="79E9735F"/>
    <w:rsid w:val="7A783BB2"/>
    <w:rsid w:val="7E290672"/>
    <w:rsid w:val="7E646670"/>
    <w:rsid w:val="7E973398"/>
    <w:rsid w:val="7EFB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51B27D"/>
  <w15:docId w15:val="{7A49F98A-EAD0-4FC0-99C9-B0D34697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adjustRightInd w:val="0"/>
      <w:spacing w:line="312" w:lineRule="atLeast"/>
      <w:ind w:firstLine="420"/>
      <w:textAlignment w:val="baseline"/>
    </w:pPr>
    <w:rPr>
      <w:kern w:val="0"/>
      <w:sz w:val="24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table" w:styleId="a8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7">
    <w:name w:val="页眉 字符"/>
    <w:basedOn w:val="a0"/>
    <w:link w:val="a6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123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Ziming Guo</cp:lastModifiedBy>
  <cp:revision>75</cp:revision>
  <cp:lastPrinted>2025-07-31T14:42:00Z</cp:lastPrinted>
  <dcterms:created xsi:type="dcterms:W3CDTF">2017-06-14T05:57:00Z</dcterms:created>
  <dcterms:modified xsi:type="dcterms:W3CDTF">2026-01-20T11:25:00Z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eyJoZGlkIjoiZmJlNTRkODU4Mzc2YjVhMzdlN2ZiN2EyZjE2YWUxN2EiLCJ1c2VySWQiOiI0NzQxMjEwMzgifQ==</vt:lpwstr>
  </property>
  <property fmtid="{D5CDD505-2E9C-101B-9397-08002B2CF9AE}" pid="4" name="ICV">
    <vt:lpwstr>2E45E426163C4BE095D7946BE973EE40_13</vt:lpwstr>
  </property>
</Properties>
</file>